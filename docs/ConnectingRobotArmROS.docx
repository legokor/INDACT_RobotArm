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0B70D025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2D3031" w:rsidP="00D429F2">
      <w:pPr>
        <w:pStyle w:val="Cmlapkarstanszk"/>
      </w:pPr>
      <w:fldSimple w:instr=" DOCPROPERTY  Company  \* MERGEFORMAT 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74E59142" w:rsidR="0063585C" w:rsidRPr="00B50CAA" w:rsidRDefault="000B4BA1" w:rsidP="00171054">
      <w:pPr>
        <w:pStyle w:val="Cmlapszerz"/>
      </w:pPr>
      <w:r>
        <w:t>Komáromi Sándor</w:t>
      </w:r>
    </w:p>
    <w:p w14:paraId="5BD632B6" w14:textId="034FD786" w:rsidR="0063585C" w:rsidRPr="00B50CAA" w:rsidRDefault="000B4BA1">
      <w:pPr>
        <w:pStyle w:val="Cm"/>
      </w:pPr>
      <w:r w:rsidRPr="000B4BA1">
        <w:t>Wireless kontroller fejlesztése robotvezérléshez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0B4BA1">
      <w:pPr>
        <w:keepLines/>
        <w:spacing w:after="0"/>
        <w:ind w:firstLine="0"/>
        <w:rPr>
          <w:smallCaps/>
        </w:rPr>
      </w:pPr>
    </w:p>
    <w:p w14:paraId="07B608B6" w14:textId="77777777" w:rsidR="0092676B" w:rsidRDefault="0092676B" w:rsidP="000B4BA1">
      <w:pPr>
        <w:keepLines/>
        <w:spacing w:after="0"/>
        <w:ind w:firstLine="0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5917BE65" w:rsidR="00630A92" w:rsidRDefault="0092676B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F009F7A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2676B">
        <w:t>23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53FE438" w14:textId="115151CC" w:rsidR="00495F0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02504" w:history="1">
        <w:r w:rsidR="00495F05" w:rsidRPr="00853D0F">
          <w:rPr>
            <w:rStyle w:val="Hiperhivatkozs"/>
            <w:noProof/>
          </w:rPr>
          <w:t>1 Bevezetés</w:t>
        </w:r>
        <w:r w:rsidR="00495F05">
          <w:rPr>
            <w:noProof/>
            <w:webHidden/>
          </w:rPr>
          <w:tab/>
        </w:r>
        <w:r w:rsidR="00495F05">
          <w:rPr>
            <w:noProof/>
            <w:webHidden/>
          </w:rPr>
          <w:fldChar w:fldCharType="begin"/>
        </w:r>
        <w:r w:rsidR="00495F05">
          <w:rPr>
            <w:noProof/>
            <w:webHidden/>
          </w:rPr>
          <w:instrText xml:space="preserve"> PAGEREF _Toc137202504 \h </w:instrText>
        </w:r>
        <w:r w:rsidR="00495F05">
          <w:rPr>
            <w:noProof/>
            <w:webHidden/>
          </w:rPr>
        </w:r>
        <w:r w:rsidR="00495F05">
          <w:rPr>
            <w:noProof/>
            <w:webHidden/>
          </w:rPr>
          <w:fldChar w:fldCharType="separate"/>
        </w:r>
        <w:r w:rsidR="00495F05">
          <w:rPr>
            <w:noProof/>
            <w:webHidden/>
          </w:rPr>
          <w:t>3</w:t>
        </w:r>
        <w:r w:rsidR="00495F05">
          <w:rPr>
            <w:noProof/>
            <w:webHidden/>
          </w:rPr>
          <w:fldChar w:fldCharType="end"/>
        </w:r>
      </w:hyperlink>
    </w:p>
    <w:p w14:paraId="2F233361" w14:textId="4611419D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5" w:history="1">
        <w:r w:rsidRPr="00853D0F">
          <w:rPr>
            <w:rStyle w:val="Hiperhivatkozs"/>
            <w:noProof/>
          </w:rPr>
          <w:t>1.1 A megoldandó probléma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76CD9A" w14:textId="3BA7704F" w:rsidR="00495F05" w:rsidRDefault="00495F0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06" w:history="1">
        <w:r w:rsidRPr="00853D0F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BA8416" w14:textId="16F5CEFF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7" w:history="1">
        <w:r w:rsidRPr="00853D0F">
          <w:rPr>
            <w:rStyle w:val="Hiperhivatkozs"/>
            <w:noProof/>
          </w:rPr>
          <w:t>2.1 Wireless kontroller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69EC46" w14:textId="49C7926E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08" w:history="1">
        <w:r w:rsidRPr="00853D0F">
          <w:rPr>
            <w:rStyle w:val="Hiperhivatkozs"/>
            <w:noProof/>
          </w:rPr>
          <w:t>2.2 Robotkar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9A20AD" w14:textId="2B7115B1" w:rsidR="00495F05" w:rsidRDefault="00495F0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09" w:history="1">
        <w:r w:rsidRPr="00853D0F">
          <w:rPr>
            <w:rStyle w:val="Hiperhivatkozs"/>
            <w:noProof/>
          </w:rPr>
          <w:t>3 A felhasznált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E49897" w14:textId="4AA238AD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0" w:history="1">
        <w:r w:rsidRPr="00853D0F">
          <w:rPr>
            <w:rStyle w:val="Hiperhivatkozs"/>
            <w:noProof/>
          </w:rPr>
          <w:t>3.1 ROS2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BEA98E" w14:textId="03010013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1" w:history="1">
        <w:r w:rsidRPr="00853D0F">
          <w:rPr>
            <w:rStyle w:val="Hiperhivatkozs"/>
            <w:noProof/>
          </w:rPr>
          <w:t>3.2 MicroROS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7B781E" w14:textId="31D4E2FC" w:rsidR="00495F05" w:rsidRDefault="00495F0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2" w:history="1">
        <w:r w:rsidRPr="00853D0F">
          <w:rPr>
            <w:rStyle w:val="Hiperhivatkozs"/>
            <w:noProof/>
          </w:rPr>
          <w:t>3.2.1 MicroROS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BBCDF8" w14:textId="00E8188C" w:rsidR="00495F05" w:rsidRDefault="00495F0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13" w:history="1">
        <w:r w:rsidRPr="00853D0F">
          <w:rPr>
            <w:rStyle w:val="Hiperhivatkozs"/>
            <w:noProof/>
          </w:rPr>
          <w:t>4 A vezérlés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D99057" w14:textId="6FE3CA95" w:rsidR="00495F05" w:rsidRDefault="00495F0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37202514" w:history="1">
        <w:r w:rsidRPr="00853D0F">
          <w:rPr>
            <w:rStyle w:val="Hiperhivatkozs"/>
            <w:noProof/>
          </w:rPr>
          <w:t>5 MicroROS telepítése a fejlesztőkörnyezethez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832D27" w14:textId="55EBF4BB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5" w:history="1">
        <w:r w:rsidRPr="00853D0F">
          <w:rPr>
            <w:rStyle w:val="Hiperhivatkozs"/>
            <w:noProof/>
          </w:rPr>
          <w:t>5.1 Pre-build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67F8F4" w14:textId="32B6075A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6" w:history="1">
        <w:r w:rsidRPr="00853D0F">
          <w:rPr>
            <w:rStyle w:val="Hiperhivatkozs"/>
            <w:noProof/>
          </w:rPr>
          <w:t>5.2 Include könyvtár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C65C91" w14:textId="5CCBB762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7" w:history="1">
        <w:r w:rsidRPr="00853D0F">
          <w:rPr>
            <w:rStyle w:val="Hiperhivatkozs"/>
            <w:noProof/>
          </w:rPr>
          <w:t>5.3 Kommunikációhoz szükséges fileok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D9FBCC" w14:textId="59D36650" w:rsidR="00495F05" w:rsidRDefault="00495F0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37202518" w:history="1">
        <w:r w:rsidRPr="00853D0F">
          <w:rPr>
            <w:rStyle w:val="Hiperhivatkozs"/>
            <w:noProof/>
          </w:rPr>
          <w:t>5.4 További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_Toc137202518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012F29" w14:textId="0A9D81C7" w:rsidR="00730B3C" w:rsidRDefault="00730B3C">
      <w:r>
        <w:rPr>
          <w:b/>
          <w:bCs/>
        </w:rPr>
        <w:fldChar w:fldCharType="end"/>
      </w:r>
    </w:p>
    <w:p w14:paraId="597B17CD" w14:textId="77777777" w:rsidR="0063585C" w:rsidRDefault="0063585C" w:rsidP="000170C3">
      <w:pPr>
        <w:pStyle w:val="Kpalrs"/>
      </w:pPr>
    </w:p>
    <w:p w14:paraId="02EF44F8" w14:textId="77777777" w:rsidR="00C018C8" w:rsidRDefault="00C018C8" w:rsidP="00C018C8"/>
    <w:p w14:paraId="11272AD7" w14:textId="77777777" w:rsidR="00C018C8" w:rsidRDefault="00C018C8" w:rsidP="00C018C8"/>
    <w:p w14:paraId="5C18AA4F" w14:textId="77777777" w:rsidR="00C018C8" w:rsidRDefault="00C018C8" w:rsidP="00C018C8"/>
    <w:p w14:paraId="7B40A576" w14:textId="27113942" w:rsidR="00C018C8" w:rsidRDefault="00C018C8" w:rsidP="00C018C8">
      <w:pPr>
        <w:pStyle w:val="Cmsor1"/>
      </w:pPr>
      <w:bookmarkStart w:id="1" w:name="_Toc137202504"/>
      <w:r>
        <w:lastRenderedPageBreak/>
        <w:t>Bevezetés</w:t>
      </w:r>
      <w:bookmarkEnd w:id="1"/>
    </w:p>
    <w:p w14:paraId="3AE426F2" w14:textId="09BD2733" w:rsidR="00C018C8" w:rsidRDefault="00C018C8" w:rsidP="00C018C8">
      <w:r>
        <w:t>Ebben a dokumentumban a szeretném bemutatni egy három szegmenses robotkar összekapcsolását a ROS2</w:t>
      </w:r>
      <w:r w:rsidR="00C079D9">
        <w:t xml:space="preserve"> (Robot Operating System)</w:t>
      </w:r>
      <w:r>
        <w:t xml:space="preserve"> rendszerrel. A robotkart a Simonyi Károly Szakkollégium Lego Köre fejleszti az INDACT projekt keretei között. A projekt célkitűzése az Iparban használt technológiák megismerése, valamint reprodukálása, hogy a benne részt vevő tagok jobban megismerhessék azokat. Így esett a választásom erre a témára is, hiszen a ROS2 tökéletes választás robotikai eszközök vezérlésére. Ugyan az iparban nem használják, viszont a különböző ipari fejlesztésekben annál inkább.</w:t>
      </w:r>
    </w:p>
    <w:p w14:paraId="44C2DE7E" w14:textId="77777777" w:rsidR="00414DD3" w:rsidRDefault="00C018C8" w:rsidP="00414DD3">
      <w:pPr>
        <w:rPr>
          <w:rFonts w:cs="Arial"/>
          <w:b/>
          <w:bCs/>
          <w:iCs/>
          <w:sz w:val="32"/>
          <w:szCs w:val="28"/>
        </w:rPr>
      </w:pPr>
      <w:r>
        <w:t xml:space="preserve">Ebben a dokumentumban első sorban azokat a technológiákat fogom bemutatni melyeket </w:t>
      </w:r>
      <w:r w:rsidR="00414DD3">
        <w:t>a munkám során használtam, valamint azoknak alkalmazását, tényleges felhasználását valódi rendszerekben. Továbbá bemutatom azon tényleges eszközöket, melyeket felhasználtam munkámhoz. A dokumentum elsősorban használati útmutató jellegű lesz, célja, hogy munkám reprodukálható legyen.</w:t>
      </w:r>
    </w:p>
    <w:p w14:paraId="4F972965" w14:textId="41C3EB65" w:rsidR="00414DD3" w:rsidRDefault="00414DD3" w:rsidP="00414DD3">
      <w:pPr>
        <w:pStyle w:val="Cmsor2"/>
      </w:pPr>
      <w:bookmarkStart w:id="2" w:name="_Toc137202505"/>
      <w:r>
        <w:t>A megoldandó probléma</w:t>
      </w:r>
      <w:bookmarkEnd w:id="2"/>
    </w:p>
    <w:p w14:paraId="7FBBDA3D" w14:textId="1E9AEC99" w:rsidR="00414DD3" w:rsidRDefault="00414DD3" w:rsidP="00414DD3">
      <w:r>
        <w:t>Feladatom a címben is olvasható wireless kontroller</w:t>
      </w:r>
      <w:r w:rsidR="000F2D30">
        <w:t>,</w:t>
      </w:r>
      <w:r>
        <w:t xml:space="preserve"> valamint a fent említett robotkar összekötése, a kettő közötti kommunikáció megvalósítása úgy, hogy mind a kontroller által vezérelt robot kiváltható legyen másikkal, mind a robot vezérlése kiváltható legyen akár másik interfacel, vezérléssel.</w:t>
      </w:r>
      <w:r w:rsidR="000F2D30">
        <w:t xml:space="preserve"> Ennek elérése érdekében </w:t>
      </w:r>
      <w:r w:rsidR="000B4BA1">
        <w:t>választottam a ROS2-t hiszen, ez nemcsak a kommunikáció felállításában ad lehetőségeket, hanem a robot vezérlésében is. A dokumentum kizárólag a korábban már említett robotkarról szól, azonban használható más robottal való kapcsolat felépítésére is.</w:t>
      </w:r>
    </w:p>
    <w:p w14:paraId="5D874611" w14:textId="1513889B" w:rsidR="000B4BA1" w:rsidRDefault="000B4BA1" w:rsidP="000B4BA1">
      <w:pPr>
        <w:pStyle w:val="Cmsor1"/>
      </w:pPr>
      <w:bookmarkStart w:id="3" w:name="_Toc137202506"/>
      <w:r>
        <w:lastRenderedPageBreak/>
        <w:t>Használt eszközök</w:t>
      </w:r>
      <w:bookmarkEnd w:id="3"/>
    </w:p>
    <w:p w14:paraId="3E2C1A49" w14:textId="5DB262A7" w:rsidR="000B4BA1" w:rsidRDefault="000B4BA1" w:rsidP="000B4BA1">
      <w:pPr>
        <w:pStyle w:val="Cmsor2"/>
      </w:pPr>
      <w:bookmarkStart w:id="4" w:name="_Toc137202507"/>
      <w:r>
        <w:t>Wireless kontroller</w:t>
      </w:r>
      <w:bookmarkEnd w:id="4"/>
    </w:p>
    <w:p w14:paraId="37017CED" w14:textId="2530B2F1" w:rsidR="000B4BA1" w:rsidRDefault="0092676B" w:rsidP="000B4BA1">
      <w:r>
        <w:t xml:space="preserve">A két eszköz közül, melyek közötti kapcsolat megteremtése a célom, az egyik elkészítése egy diplomaterv feladata, melyet Puskás Timea készít. Az ő feladata a kontroller hardveres és szoftveres elkészítése. A kontroller tartalmaz majd különféle joystikeket, gombokat, kapcsolókat, valamint egy E-stop gombot vészleállítás érdekében. </w:t>
      </w:r>
      <w:r w:rsidR="008B72AA">
        <w:t>Továbbá egy érintő kijelző további robot specifikus tulajdonságok elvégzéséhez. A kontroller minden tulajdonságát egy ESP32-es mikrokontroller vezérli, a kapcsolat felépítéséhez a vezérlő wifi modulját használjuk fel.</w:t>
      </w:r>
      <w:r w:rsidR="00FA3685">
        <w:t xml:space="preserve"> A távirányító jelenlegi állapotát az </w:t>
      </w:r>
      <w:r w:rsidR="00FA3685">
        <w:fldChar w:fldCharType="begin"/>
      </w:r>
      <w:r w:rsidR="00FA3685">
        <w:instrText xml:space="preserve"> REF _Ref137080483 \h </w:instrText>
      </w:r>
      <w:r w:rsidR="00FA3685">
        <w:fldChar w:fldCharType="separate"/>
      </w:r>
      <w:r w:rsidR="00FA3685">
        <w:rPr>
          <w:noProof/>
        </w:rPr>
        <w:t>1</w:t>
      </w:r>
      <w:r w:rsidR="00FA3685">
        <w:t>. ábra</w:t>
      </w:r>
      <w:r w:rsidR="00FA3685">
        <w:fldChar w:fldCharType="end"/>
      </w:r>
      <w:r w:rsidR="00FA3685">
        <w:t xml:space="preserve"> mutatja.</w:t>
      </w:r>
    </w:p>
    <w:p w14:paraId="6B0406F8" w14:textId="77777777" w:rsidR="00AA00F4" w:rsidRDefault="00AA00F4" w:rsidP="00AA00F4">
      <w:pPr>
        <w:keepNext/>
        <w:ind w:firstLine="0"/>
      </w:pPr>
      <w:r w:rsidRPr="00AA00F4">
        <w:drawing>
          <wp:inline distT="0" distB="0" distL="0" distR="0" wp14:anchorId="42E67204" wp14:editId="55141841">
            <wp:extent cx="5400040" cy="3346450"/>
            <wp:effectExtent l="0" t="0" r="0" b="6350"/>
            <wp:docPr id="4" name="Picture 6" descr="A képen elektronika, Elektrontechnika, áramkör, Elektronikus alkatrész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7D81D8C4-3D80-E8A0-1CD0-B5623AEDE2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A képen elektronika, Elektrontechnika, áramkör, Elektronikus alkatrész látható&#10;&#10;Automatikusan generált leírás">
                      <a:extLst>
                        <a:ext uri="{FF2B5EF4-FFF2-40B4-BE49-F238E27FC236}">
                          <a16:creationId xmlns:a16="http://schemas.microsoft.com/office/drawing/2014/main" id="{7D81D8C4-3D80-E8A0-1CD0-B5623AEDE2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_Ref137080483"/>
    <w:p w14:paraId="5439A17D" w14:textId="0EE73171" w:rsidR="00AA00F4" w:rsidRDefault="00AA00F4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170C3">
        <w:rPr>
          <w:noProof/>
        </w:rPr>
        <w:t>1</w:t>
      </w:r>
      <w:r>
        <w:fldChar w:fldCharType="end"/>
      </w:r>
      <w:r>
        <w:t>. ábra</w:t>
      </w:r>
      <w:bookmarkEnd w:id="5"/>
      <w:r>
        <w:t>: A wireless kontroller jelenlegi állapota</w:t>
      </w:r>
    </w:p>
    <w:p w14:paraId="76AE6933" w14:textId="1233178C" w:rsidR="000B4BA1" w:rsidRDefault="000B4BA1" w:rsidP="000B4BA1">
      <w:pPr>
        <w:pStyle w:val="Cmsor2"/>
      </w:pPr>
      <w:bookmarkStart w:id="6" w:name="_Toc137202508"/>
      <w:r>
        <w:t>Robotkar</w:t>
      </w:r>
      <w:bookmarkEnd w:id="6"/>
    </w:p>
    <w:p w14:paraId="75F042FB" w14:textId="23F9C934" w:rsidR="00FA3685" w:rsidRDefault="008B72AA" w:rsidP="00FA3685">
      <w:pPr>
        <w:rPr>
          <w:noProof/>
        </w:rPr>
      </w:pPr>
      <w:r>
        <w:t>A vezérlendő robot egy 3 szegmenses RTT robotkar</w:t>
      </w:r>
      <w:r w:rsidR="002834B5">
        <w:t>, azaz egy rotációs és két transzlációs csuklót tartalmaz.</w:t>
      </w:r>
      <w:r>
        <w:t xml:space="preserve"> </w:t>
      </w:r>
      <w:r w:rsidR="002834B5">
        <w:t>H</w:t>
      </w:r>
      <w:r>
        <w:t>enger koordináta rendszerben mozog</w:t>
      </w:r>
      <w:r w:rsidR="002834B5">
        <w:t>, valamint léptetőmotorok hajtják.</w:t>
      </w:r>
      <w:r>
        <w:t xml:space="preserve"> A motorok vezérlői PWM jelet várnak a </w:t>
      </w:r>
      <w:r w:rsidR="00AA00F4">
        <w:t xml:space="preserve">vezérlésül, így a kiszámolt abszolút pozíciót még át kell számolni relatív elmozdulásba, majd azt PWM jelbe. Azonban a munkám kizárólag a kommunikáció megvalósítását érintette, így csak </w:t>
      </w:r>
      <w:r w:rsidR="00AA00F4">
        <w:lastRenderedPageBreak/>
        <w:t xml:space="preserve">az abszolút pozíció megadására törekedtem. A robotkar számítási kapacitását egy STM32f746-os mikrokontroller biztosítja, melynek megfelelő lábmennyisége, egyéb feladatok </w:t>
      </w:r>
      <w:r w:rsidR="00FA3685">
        <w:t>ellátására,</w:t>
      </w:r>
      <w:r w:rsidR="00AA00F4">
        <w:t xml:space="preserve"> valamint bővítéséi lehetőségekre alkalmas.</w:t>
      </w:r>
      <w:r w:rsidR="00FA3685">
        <w:t xml:space="preserve"> A robotkarhoz egy megfogó is készült, későbbiekben ennek vezérlése is cél. A robotkarról készített fotót a </w:t>
      </w:r>
      <w:r w:rsidR="00FA3685">
        <w:fldChar w:fldCharType="begin"/>
      </w:r>
      <w:r w:rsidR="00FA3685">
        <w:instrText xml:space="preserve"> REF _Ref137080770 \h </w:instrText>
      </w:r>
      <w:r w:rsidR="00FA3685">
        <w:fldChar w:fldCharType="separate"/>
      </w:r>
      <w:r w:rsidR="00FA3685">
        <w:rPr>
          <w:noProof/>
        </w:rPr>
        <w:t>2</w:t>
      </w:r>
      <w:r w:rsidR="00FA3685">
        <w:t>. ábra</w:t>
      </w:r>
      <w:r w:rsidR="00FA3685">
        <w:fldChar w:fldCharType="end"/>
      </w:r>
      <w:r w:rsidR="00FA3685">
        <w:t xml:space="preserve"> mutatja.</w:t>
      </w:r>
    </w:p>
    <w:p w14:paraId="0895BF53" w14:textId="77777777" w:rsidR="00FA3685" w:rsidRDefault="00FA3685" w:rsidP="00FA36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EF3D9E" wp14:editId="684AA21E">
            <wp:extent cx="3539460" cy="4716780"/>
            <wp:effectExtent l="0" t="0" r="4445" b="7620"/>
            <wp:docPr id="15" name="Kép 15" descr="A képen gép, Orvosi felszerelés, fedett pályás, Tudományos 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gép, Orvosi felszerelés, fedett pályás, Tudományos mű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42" cy="47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" w:name="_Ref137080770"/>
    <w:p w14:paraId="4C77A829" w14:textId="5BF49C6D" w:rsidR="00FA3685" w:rsidRDefault="00FA3685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170C3">
        <w:rPr>
          <w:noProof/>
        </w:rPr>
        <w:t>2</w:t>
      </w:r>
      <w:r>
        <w:fldChar w:fldCharType="end"/>
      </w:r>
      <w:r>
        <w:t>. ábra</w:t>
      </w:r>
      <w:bookmarkEnd w:id="7"/>
      <w:r>
        <w:t>: A vezérlendő robotkar</w:t>
      </w:r>
    </w:p>
    <w:p w14:paraId="4B055B5B" w14:textId="0EF27866" w:rsidR="00FA3685" w:rsidRDefault="00485729" w:rsidP="00FA3685">
      <w:pPr>
        <w:pStyle w:val="Cmsor1"/>
      </w:pPr>
      <w:bookmarkStart w:id="8" w:name="_Toc137202509"/>
      <w:r>
        <w:lastRenderedPageBreak/>
        <w:t>A felhasznált eszközök</w:t>
      </w:r>
      <w:bookmarkEnd w:id="8"/>
    </w:p>
    <w:p w14:paraId="53D03154" w14:textId="739C8BB8" w:rsidR="002834B5" w:rsidRDefault="0058660D" w:rsidP="002834B5">
      <w:r>
        <w:t>Az</w:t>
      </w:r>
      <w:r w:rsidR="00591C7B">
        <w:t xml:space="preserve"> alap probléma megoldására több lehetőség is akad, ahogyan azt már említettem én a ROS2 mellett döntöttem. Azonban a ROS2 önmagában nem alkalmas</w:t>
      </w:r>
      <w:r w:rsidR="005F2575">
        <w:t xml:space="preserve"> mikrokontrollereken való futtatásra, a magas számítási igényei miatt. Ezen probléma megoldására </w:t>
      </w:r>
      <w:r w:rsidR="003E7231">
        <w:t xml:space="preserve">alkalmaztam egy a ROS2 architektúrájába illő szoftvercsomagot, a </w:t>
      </w:r>
      <w:r w:rsidR="002834B5">
        <w:t>M</w:t>
      </w:r>
      <w:r w:rsidR="003E7231">
        <w:t>icro</w:t>
      </w:r>
      <w:r w:rsidR="00C079D9">
        <w:t>ROS</w:t>
      </w:r>
      <w:r w:rsidR="003E7231">
        <w:t xml:space="preserve">-t. </w:t>
      </w:r>
    </w:p>
    <w:p w14:paraId="5C39BEBD" w14:textId="6E7FA7DA" w:rsidR="00C079D9" w:rsidRDefault="00C079D9" w:rsidP="00C079D9">
      <w:pPr>
        <w:pStyle w:val="Cmsor2"/>
      </w:pPr>
      <w:bookmarkStart w:id="9" w:name="_Toc137202510"/>
      <w:r>
        <w:t>ROS2</w:t>
      </w:r>
      <w:bookmarkEnd w:id="9"/>
    </w:p>
    <w:p w14:paraId="576FE8B5" w14:textId="71EF526D" w:rsidR="00C079D9" w:rsidRDefault="00905BA3" w:rsidP="00C079D9">
      <w:r>
        <w:t xml:space="preserve">A ROS2 egy szoftverplatform robotikai alkalmazások fejlesztésére, más névegy egy robotikai software developement kit (SDK). Széles körben támogatja a robotikai alkalmazások tárházát, az oktatástól, a kutatáson át, a terméktervezésig. Több </w:t>
      </w:r>
      <w:r w:rsidR="008D3B07">
        <w:t>különböző,</w:t>
      </w:r>
      <w:r>
        <w:t xml:space="preserve"> de egymással összefüggő szoftver komponenst tartalmaz, melyek mind beleillenek egy közös tervezési mintába, valamint kompatibilisek egymással.</w:t>
      </w:r>
    </w:p>
    <w:p w14:paraId="43DB605E" w14:textId="5261FC7F" w:rsidR="00C079D9" w:rsidRPr="00C079D9" w:rsidRDefault="00C079D9" w:rsidP="00C079D9">
      <w:pPr>
        <w:pStyle w:val="Cmsor2"/>
      </w:pPr>
      <w:bookmarkStart w:id="10" w:name="_Toc137202511"/>
      <w:r>
        <w:t>MicroROS</w:t>
      </w:r>
      <w:bookmarkEnd w:id="10"/>
    </w:p>
    <w:p w14:paraId="09D8C6D2" w14:textId="12F56DAB" w:rsidR="005A7546" w:rsidRDefault="002834B5" w:rsidP="005A7546">
      <w:r>
        <w:t>A Micro</w:t>
      </w:r>
      <w:r w:rsidR="00C079D9">
        <w:t>ROS</w:t>
      </w:r>
      <w:r w:rsidR="00905BA3">
        <w:t xml:space="preserve"> a ROS2 közösség által fejlesztett csomagjai közé tartozik, lefedve egy kritikus részét a palettának, a microcontrollereket.</w:t>
      </w:r>
      <w:r w:rsidR="003E7231">
        <w:t xml:space="preserve"> </w:t>
      </w:r>
      <w:r w:rsidR="00905BA3">
        <w:t>F</w:t>
      </w:r>
      <w:r w:rsidR="003E7231">
        <w:t>ő feladata, hogy kapcsolatot teremtsen</w:t>
      </w:r>
      <w:r w:rsidR="00053FD7">
        <w:t xml:space="preserve"> az adott linux rendszeren futó ROS2, valamint egyéb mikrokontrollerek között. Elrejti a ROS2 számára a kommunikációs hálózatot, így a mikrokontrolleren futó node úgy fog látszani mintha a linux rendszer</w:t>
      </w:r>
      <w:r w:rsidR="00AF23BA">
        <w:t>b</w:t>
      </w:r>
      <w:r w:rsidR="00053FD7">
        <w:t>en működne.</w:t>
      </w:r>
    </w:p>
    <w:p w14:paraId="0EA7859A" w14:textId="749A23D7" w:rsidR="00AF23BA" w:rsidRDefault="00AF23BA" w:rsidP="005A7546">
      <w:r>
        <w:t>A kommunikáció felépítésé</w:t>
      </w:r>
      <w:r w:rsidR="008D3B07">
        <w:t xml:space="preserve">re több lehetőséget </w:t>
      </w:r>
      <w:r>
        <w:t xml:space="preserve">is támogat a rendszer. </w:t>
      </w:r>
      <w:r w:rsidR="008D3B07">
        <w:t>Alapvetően három kommunikációs formához készült átfogó támogatás, azonban a kommunikációhoz szükséges függvényeket a felhasználó bármilyen saját rendszerhez hozzáillesztheti</w:t>
      </w:r>
      <w:r w:rsidR="009E530B">
        <w:t>. A szoftvercsomag UART, USB</w:t>
      </w:r>
      <w:r w:rsidR="00FE6E58">
        <w:t>,</w:t>
      </w:r>
      <w:r w:rsidR="009E530B">
        <w:t xml:space="preserve"> valamint TCP/IP kommunikációs formákat támogat.</w:t>
      </w:r>
    </w:p>
    <w:p w14:paraId="250BEE62" w14:textId="7589EA8D" w:rsidR="00FE6E58" w:rsidRDefault="00FE6E58" w:rsidP="005A7546">
      <w:r>
        <w:t xml:space="preserve">A csomag alap célkitűzése az, hogy a platformfüggetlenül bármelyik mikrokontrollerre elérhetővé tegyen minden ROS2-be beépített funkcionalitást. Így alapjaiban az RCL (ROS Client Library) c nyelvű implementációját használták </w:t>
      </w:r>
      <w:r w:rsidR="003B0230">
        <w:t>a csomag elkészítéséhez.</w:t>
      </w:r>
    </w:p>
    <w:p w14:paraId="378828F3" w14:textId="050267B7" w:rsidR="003B0230" w:rsidRDefault="003B0230" w:rsidP="0066515B">
      <w:pPr>
        <w:tabs>
          <w:tab w:val="center" w:pos="4612"/>
        </w:tabs>
      </w:pPr>
      <w:r>
        <w:t>A MicroROS egy</w:t>
      </w:r>
      <w:r w:rsidR="0066515B">
        <w:t xml:space="preserve"> multiplatformú rendszert kínál, mely különböző fejlesztői környezethez, különböző telepítést biztosít, így elérve egy széleskörűen biztosított palettát.</w:t>
      </w:r>
    </w:p>
    <w:p w14:paraId="78C8C7A4" w14:textId="140621E3" w:rsidR="0066515B" w:rsidRDefault="0066515B" w:rsidP="0066515B">
      <w:pPr>
        <w:pStyle w:val="Cmsor3"/>
      </w:pPr>
      <w:bookmarkStart w:id="11" w:name="_Toc137202512"/>
      <w:r>
        <w:lastRenderedPageBreak/>
        <w:t>MicroROS felépítése</w:t>
      </w:r>
      <w:bookmarkEnd w:id="11"/>
    </w:p>
    <w:p w14:paraId="5910065F" w14:textId="7224DC38" w:rsidR="00485729" w:rsidRDefault="00485729" w:rsidP="0066515B">
      <w:r>
        <w:t>A MicroROS egy kommunikációért felelős Middleware-t nyújt, mely elfedi a kommunikációs protokollt, erre épül fel a ROS c nyelven implementált Client Library-ja, amelyet használ a felhasználó. A számítógéppel, melyen a ROS2 fut ,az azon elindított Agent alkalmazás veszi fel a kapcsolatot, ugyancsak elrejtve minden kommunikációt a ROS többi nodeja számára.</w:t>
      </w:r>
    </w:p>
    <w:p w14:paraId="62B570F9" w14:textId="77777777" w:rsidR="00485729" w:rsidRDefault="00485729" w:rsidP="00485729">
      <w:pPr>
        <w:keepNext/>
        <w:ind w:firstLine="0"/>
      </w:pPr>
      <w:r>
        <w:rPr>
          <w:noProof/>
        </w:rPr>
        <w:drawing>
          <wp:inline distT="0" distB="0" distL="0" distR="0" wp14:anchorId="2F7BF06F" wp14:editId="09447FCD">
            <wp:extent cx="5400040" cy="3455035"/>
            <wp:effectExtent l="0" t="0" r="0" b="0"/>
            <wp:docPr id="16" name="Kép 16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EC80" w14:textId="0C1B2D62" w:rsidR="00485729" w:rsidRDefault="00485729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170C3">
        <w:rPr>
          <w:noProof/>
        </w:rPr>
        <w:t>3</w:t>
      </w:r>
      <w:r>
        <w:fldChar w:fldCharType="end"/>
      </w:r>
      <w:r>
        <w:t>. ábra: MicrROS szoftver architektúra</w:t>
      </w:r>
    </w:p>
    <w:p w14:paraId="4C4EC761" w14:textId="535E4622" w:rsidR="0066515B" w:rsidRPr="0066515B" w:rsidRDefault="00485729" w:rsidP="00485729">
      <w:pPr>
        <w:ind w:firstLine="0"/>
      </w:pPr>
      <w:r>
        <w:rPr>
          <w:color w:val="000000"/>
          <w:shd w:val="clear" w:color="auto" w:fill="FFFFFF"/>
        </w:rPr>
        <w:br/>
      </w:r>
    </w:p>
    <w:p w14:paraId="52C1EC7C" w14:textId="77777777" w:rsidR="00FE6E58" w:rsidRPr="005A7546" w:rsidRDefault="00FE6E58" w:rsidP="005A7546"/>
    <w:p w14:paraId="47E50B20" w14:textId="0BFC41FC" w:rsidR="00FA3685" w:rsidRDefault="00FA3685" w:rsidP="00FA3685">
      <w:pPr>
        <w:pStyle w:val="Cmsor1"/>
      </w:pPr>
      <w:bookmarkStart w:id="12" w:name="_Toc137202513"/>
      <w:r>
        <w:lastRenderedPageBreak/>
        <w:t xml:space="preserve">A vezérlés </w:t>
      </w:r>
      <w:r w:rsidR="00F22B9F">
        <w:t>leírása</w:t>
      </w:r>
      <w:bookmarkEnd w:id="12"/>
    </w:p>
    <w:p w14:paraId="38B8040A" w14:textId="740759A1" w:rsidR="00431B81" w:rsidRDefault="00157C4A" w:rsidP="00431B81">
      <w:r>
        <w:t xml:space="preserve">Ebben a fejezetben egy robotkar távirányitóval való vezérlésének elvét foglalom össze, részletezve a különböző kommunikációhoz szükséges </w:t>
      </w:r>
      <w:r w:rsidR="00C97797">
        <w:t>üzenettípusokat is.</w:t>
      </w:r>
    </w:p>
    <w:p w14:paraId="7CFC4D7B" w14:textId="5C5F3D49" w:rsidR="00DD7194" w:rsidRDefault="00C97797" w:rsidP="00DC60B9">
      <w:r>
        <w:t>Az irányítás alapját az képezi, hogy a távirányító ismeri a robotkar jelenlegi állapotát, és az alapján adja ki az új pozíció jelet</w:t>
      </w:r>
      <w:r w:rsidR="005E06AB">
        <w:t xml:space="preserve">. Így a távirányító mindig teljes egészében részét képezi a szabályozási körnek. A </w:t>
      </w:r>
      <w:r w:rsidR="005E06AB">
        <w:fldChar w:fldCharType="begin"/>
      </w:r>
      <w:r w:rsidR="005E06AB">
        <w:instrText xml:space="preserve"> REF _Ref137197523 \h </w:instrText>
      </w:r>
      <w:r w:rsidR="005E06AB">
        <w:fldChar w:fldCharType="separate"/>
      </w:r>
      <w:r w:rsidR="005E06AB">
        <w:rPr>
          <w:noProof/>
        </w:rPr>
        <w:t>4</w:t>
      </w:r>
      <w:r w:rsidR="005E06AB">
        <w:t>. ábra</w:t>
      </w:r>
      <w:r w:rsidR="005E06AB">
        <w:fldChar w:fldCharType="end"/>
      </w:r>
      <w:r w:rsidR="005E06AB">
        <w:t xml:space="preserve"> alapján jól látható az, hogy a felhasználó a joystick mozgatásával az adott pozícióhoz hozzáadja az új elmozdulásokat, majd ezt küldi ki a robotra. Az üzenetet egy „command” topic-ra küldi, melyet majd már a robot fogad. A kapcsolatot a laptopon futó két MicrROS Agent hozza létre, így a Robot automatikusan fogadni tudja a kiadott parancsot, melyet átadva a feldolgozó szálnak a robot végrehajt.</w:t>
      </w:r>
      <w:r w:rsidR="00DC60B9">
        <w:t xml:space="preserve"> </w:t>
      </w:r>
      <w:r w:rsidR="00DD7194">
        <w:t>A Robot a mindenkori pozícióját visszaküldi egy „state” topicra, így a távirányító is tudja azt.</w:t>
      </w:r>
    </w:p>
    <w:p w14:paraId="01DB568F" w14:textId="77777777" w:rsidR="005E06AB" w:rsidRDefault="005E06AB" w:rsidP="005E06AB">
      <w:pPr>
        <w:keepNext/>
        <w:ind w:firstLine="0"/>
      </w:pPr>
      <w:r w:rsidRPr="005E06AB">
        <w:drawing>
          <wp:inline distT="0" distB="0" distL="0" distR="0" wp14:anchorId="1BD094D7" wp14:editId="5DA68829">
            <wp:extent cx="5400040" cy="2637155"/>
            <wp:effectExtent l="0" t="0" r="0" b="0"/>
            <wp:docPr id="17" name="Kép 17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Betűtípus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37197523"/>
    <w:p w14:paraId="186518DC" w14:textId="08A1F3BD" w:rsidR="005E06AB" w:rsidRDefault="005E06AB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170C3">
        <w:rPr>
          <w:noProof/>
        </w:rPr>
        <w:t>4</w:t>
      </w:r>
      <w:r>
        <w:fldChar w:fldCharType="end"/>
      </w:r>
      <w:r>
        <w:t>. ábra</w:t>
      </w:r>
      <w:bookmarkEnd w:id="13"/>
      <w:r>
        <w:t>: Irányítási algoritmus</w:t>
      </w:r>
    </w:p>
    <w:p w14:paraId="376CD41B" w14:textId="28E86734" w:rsidR="00DC60B9" w:rsidRPr="005E06AB" w:rsidRDefault="00DC60B9" w:rsidP="00DC60B9">
      <w:pPr>
        <w:ind w:firstLine="0"/>
      </w:pPr>
      <w:r>
        <w:tab/>
        <w:t xml:space="preserve">Az irányítandó robotok között kizárólag a kiküldendő üzenet ad különbséget, egyébként minden esetben ugyanígy kell irányítani. A tesztelt esetben egy robotkart irányítottam. A </w:t>
      </w:r>
      <w:r w:rsidR="007F5941">
        <w:t xml:space="preserve">kiadott parancs </w:t>
      </w:r>
      <w:r>
        <w:t>egy JointTrajectory</w:t>
      </w:r>
      <w:r w:rsidR="007F5941">
        <w:t xml:space="preserve"> típusú</w:t>
      </w:r>
      <w:r>
        <w:t xml:space="preserve"> üzenet</w:t>
      </w:r>
      <w:r w:rsidR="007F5941">
        <w:t>,</w:t>
      </w:r>
      <w:r>
        <w:t xml:space="preserve"> amely tartalmazza az egyes jointok megnevezését valamint azok irányítását is pozícióban, sebességben, gyorsulásban, vagy nyomatékban. Ezek közül én egy egyszerűbb esetet választottam, mikor csak a robot új pozícióit adtam ki. A robot JointSate üzenetet küldött vissza jelenlegi állapotáról, mely hasonlóan a fenti</w:t>
      </w:r>
      <w:r w:rsidR="007F5941">
        <w:t>ek</w:t>
      </w:r>
      <w:r>
        <w:t>hez, csak pozíció információt tartalmazott.</w:t>
      </w:r>
    </w:p>
    <w:p w14:paraId="0609A9BF" w14:textId="69D61CFB" w:rsidR="004E19D4" w:rsidRDefault="00F22B9F" w:rsidP="00D23050">
      <w:pPr>
        <w:pStyle w:val="Cmsor1"/>
      </w:pPr>
      <w:bookmarkStart w:id="14" w:name="_Toc137202514"/>
      <w:r>
        <w:lastRenderedPageBreak/>
        <w:t>MicroROS telepítése a fejles</w:t>
      </w:r>
      <w:r w:rsidR="00431B81">
        <w:t>ztőkörnyezethez</w:t>
      </w:r>
      <w:bookmarkEnd w:id="14"/>
    </w:p>
    <w:p w14:paraId="31FC9CC4" w14:textId="35793B1E" w:rsidR="004E19D4" w:rsidRDefault="00CB01CF" w:rsidP="00CB01CF">
      <w:r>
        <w:t>Ezt a fejezetet elsősorban a fejlesztői környezet bemutatására szeretném használni, így elérve, hogy könnyedén reprodukálható legyen a feladatom.</w:t>
      </w:r>
      <w:r>
        <w:t xml:space="preserve"> </w:t>
      </w:r>
      <w:r w:rsidR="004E19D4">
        <w:t>Miután egy STM32-vel dolgoztam magát a MicroROS-t az STM32 fejlesztői környezetéhez, az STM32CubeIDE-hez, csatlakoztattam hozzá. Így</w:t>
      </w:r>
      <w:r w:rsidR="006D0C0D">
        <w:t xml:space="preserve"> annak beállításait több helyen változtatni kellett. A MicroROS egy úgynevezett static library-át adtam hozzá a CubeIDE-hez, ez mindig letölti a teljes szoftvercsomagot, és a szükséges fileokat.</w:t>
      </w:r>
      <w:r w:rsidR="000170C3">
        <w:t xml:space="preserve"> Ennek telepítéséhez szükség van MicrROS által nyújtott fájlokra, így a „</w:t>
      </w:r>
      <w:r w:rsidR="000170C3">
        <w:t>micro_ros_stm32cubemx_utils</w:t>
      </w:r>
      <w:r w:rsidR="000170C3">
        <w:t>” github repositorit le kell cloneolni a projektfileok közé, bármilyen egyéb tevékenység elött.</w:t>
      </w:r>
    </w:p>
    <w:p w14:paraId="6DF506A9" w14:textId="43472A51" w:rsidR="00CB01CF" w:rsidRDefault="00CB01CF" w:rsidP="00D23050">
      <w:pPr>
        <w:pStyle w:val="Cmsor2"/>
      </w:pPr>
      <w:bookmarkStart w:id="15" w:name="_Toc137202515"/>
      <w:r>
        <w:t>Pre-build steps</w:t>
      </w:r>
      <w:bookmarkEnd w:id="15"/>
    </w:p>
    <w:p w14:paraId="159EB627" w14:textId="400DD1E8" w:rsidR="006D0C0D" w:rsidRDefault="006D0C0D" w:rsidP="004E19D4">
      <w:r>
        <w:t>Annak érdekében, hogy a szoftvercsomag mindig naprakész legyen, minden build esetén ellenőrizni kellett annak naprakészségét. Ezért először a pre-build beállításokat kellett módosítanom.</w:t>
      </w:r>
      <w:r w:rsidR="004160A9">
        <w:t xml:space="preserve"> Ez a </w:t>
      </w:r>
      <w:r w:rsidR="004160A9" w:rsidRPr="00F25768">
        <w:rPr>
          <w:rFonts w:ascii="Consolas" w:hAnsi="Consolas"/>
          <w:color w:val="1F2328"/>
          <w:sz w:val="20"/>
          <w:szCs w:val="20"/>
        </w:rPr>
        <w:t xml:space="preserve">Project -&gt; </w:t>
      </w:r>
      <w:r w:rsidR="00BE19CE" w:rsidRPr="00F25768">
        <w:rPr>
          <w:rFonts w:ascii="Consolas" w:hAnsi="Consolas"/>
          <w:color w:val="1F2328"/>
          <w:sz w:val="20"/>
          <w:szCs w:val="20"/>
        </w:rPr>
        <w:t>Properties</w:t>
      </w:r>
      <w:r w:rsidR="004160A9" w:rsidRPr="00F25768">
        <w:rPr>
          <w:rFonts w:ascii="Consolas" w:hAnsi="Consolas"/>
          <w:color w:val="1F2328"/>
          <w:sz w:val="20"/>
          <w:szCs w:val="20"/>
        </w:rPr>
        <w:t xml:space="preserve"> -&gt; C/C++ Build -&gt; Settings -&gt; Build Steps Tab</w:t>
      </w:r>
      <w:r w:rsidR="004160A9">
        <w:t xml:space="preserve"> alatt található. Itt a pre-build steps mezőben egy bat file elindítását írtam. A filet közvetlenül a project mappába kell elhelyezni, az elindításért felelős parancs a következő:</w:t>
      </w:r>
    </w:p>
    <w:p w14:paraId="0198E56E" w14:textId="1DEA66B6" w:rsidR="004160A9" w:rsidRDefault="004160A9" w:rsidP="004160A9">
      <w:pPr>
        <w:pStyle w:val="Listaszerbekezds"/>
        <w:numPr>
          <w:ilvl w:val="0"/>
          <w:numId w:val="28"/>
        </w:numPr>
      </w:pPr>
      <w:r w:rsidRPr="00F25768">
        <w:rPr>
          <w:rFonts w:ascii="Consolas" w:hAnsi="Consolas"/>
          <w:color w:val="1F2328"/>
          <w:sz w:val="20"/>
          <w:szCs w:val="20"/>
        </w:rPr>
        <w:t>${workspace_loc:/${ProjName}}\pre-buildCommands.bat</w:t>
      </w:r>
      <w:r>
        <w:t>.</w:t>
      </w:r>
    </w:p>
    <w:p w14:paraId="0D1C56B4" w14:textId="3A1BF0C0" w:rsidR="004160A9" w:rsidRDefault="004160A9" w:rsidP="004E19D4">
      <w:r>
        <w:t>A file elindít egy docker containert, mely letölt minden szükséges filet.</w:t>
      </w:r>
      <w:r w:rsidR="001F0F8F">
        <w:t xml:space="preserve"> A két összetettebb parancsot tartalmaz, melyeket a </w:t>
      </w:r>
      <w:r w:rsidR="000170C3">
        <w:fldChar w:fldCharType="begin"/>
      </w:r>
      <w:r w:rsidR="000170C3">
        <w:instrText xml:space="preserve"> REF _Ref137199803 \h </w:instrText>
      </w:r>
      <w:r w:rsidR="000170C3">
        <w:fldChar w:fldCharType="separate"/>
      </w:r>
      <w:r w:rsidR="000170C3">
        <w:rPr>
          <w:noProof/>
        </w:rPr>
        <w:t>5</w:t>
      </w:r>
      <w:r w:rsidR="000170C3">
        <w:t>. ábra</w:t>
      </w:r>
      <w:r w:rsidR="000170C3">
        <w:fldChar w:fldCharType="end"/>
      </w:r>
      <w:r w:rsidR="000170C3">
        <w:t xml:space="preserve"> </w:t>
      </w:r>
      <w:r w:rsidR="001F0F8F">
        <w:t>mutat be.</w:t>
      </w:r>
    </w:p>
    <w:p w14:paraId="37CCC67E" w14:textId="77777777" w:rsidR="000170C3" w:rsidRDefault="001F0F8F" w:rsidP="000170C3">
      <w:pPr>
        <w:keepNext/>
        <w:ind w:firstLine="0"/>
      </w:pPr>
      <w:r w:rsidRPr="001F0F8F">
        <w:drawing>
          <wp:inline distT="0" distB="0" distL="0" distR="0" wp14:anchorId="0CEE8875" wp14:editId="53C4B19A">
            <wp:extent cx="5400040" cy="1646555"/>
            <wp:effectExtent l="0" t="0" r="0" b="0"/>
            <wp:docPr id="18" name="Kép 18" descr="A képen szöveg, képernyőkép, Betűtípus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kép, Betűtípus, algebr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137199803"/>
    <w:p w14:paraId="07276E06" w14:textId="4C8897A9" w:rsidR="001F0F8F" w:rsidRDefault="000170C3" w:rsidP="000170C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ábra</w:t>
      </w:r>
      <w:bookmarkEnd w:id="16"/>
      <w:r>
        <w:t>: Pre-build steps</w:t>
      </w:r>
    </w:p>
    <w:p w14:paraId="2996CA22" w14:textId="38555A17" w:rsidR="00431B81" w:rsidRDefault="00D23050" w:rsidP="00D23050">
      <w:pPr>
        <w:pStyle w:val="Cmsor2"/>
      </w:pPr>
      <w:bookmarkStart w:id="17" w:name="_Toc137202516"/>
      <w:r>
        <w:lastRenderedPageBreak/>
        <w:t>Include könyvtár hozzáadása</w:t>
      </w:r>
      <w:bookmarkEnd w:id="17"/>
    </w:p>
    <w:p w14:paraId="1BF11E5C" w14:textId="0C267735" w:rsidR="00BE19CE" w:rsidRDefault="00D23050" w:rsidP="00BE19CE">
      <w:r>
        <w:t>Annak érdekébe, hogy a build közben a</w:t>
      </w:r>
      <w:r w:rsidR="00BE19CE">
        <w:t xml:space="preserve">z IDE a micrors könyvtárjait is mellé telepítse, szükséges hozzáadni ezek elérhetőségét mind a compilerhez mind a linkerhez. Ezt a </w:t>
      </w:r>
      <w:r w:rsidR="00BE19CE" w:rsidRPr="00F25768">
        <w:rPr>
          <w:rFonts w:ascii="Consolas" w:hAnsi="Consolas"/>
          <w:color w:val="1F2328"/>
          <w:sz w:val="20"/>
          <w:szCs w:val="20"/>
        </w:rPr>
        <w:t>Project -&gt; Properties -&gt; C/C++ Build -&gt; Settings -&gt; Toold Settings Tab -&gt; MCU GCC Compiler -&gt; Include Path</w:t>
      </w:r>
      <w:r w:rsidR="00BE19CE">
        <w:t xml:space="preserve"> almenüben az alábbi hozzáadása szükséges:</w:t>
      </w:r>
    </w:p>
    <w:p w14:paraId="3B2019D5" w14:textId="61799378" w:rsidR="00BE19CE" w:rsidRDefault="00BE19CE" w:rsidP="00BE19CE">
      <w:pPr>
        <w:pStyle w:val="Listaszerbekezds"/>
        <w:numPr>
          <w:ilvl w:val="0"/>
          <w:numId w:val="28"/>
        </w:numPr>
      </w:pPr>
      <w:r w:rsidRPr="00F25768">
        <w:rPr>
          <w:rFonts w:ascii="Consolas" w:hAnsi="Consolas"/>
          <w:color w:val="1F2328"/>
          <w:sz w:val="20"/>
          <w:szCs w:val="20"/>
        </w:rPr>
        <w:t>../micro_ros_stm32cubemx_utils/microros_static_library_ide/libmicroros/include</w:t>
      </w:r>
    </w:p>
    <w:p w14:paraId="1A11BCFB" w14:textId="1F3A07A0" w:rsidR="00BE19CE" w:rsidRDefault="00BE19CE" w:rsidP="00F25768">
      <w:pPr>
        <w:ind w:firstLine="0"/>
      </w:pPr>
      <w:r>
        <w:t xml:space="preserve">Az </w:t>
      </w:r>
      <w:r w:rsidRPr="00F25768">
        <w:rPr>
          <w:rFonts w:ascii="Consolas" w:hAnsi="Consolas"/>
          <w:color w:val="1F2328"/>
          <w:sz w:val="20"/>
          <w:szCs w:val="20"/>
        </w:rPr>
        <w:t>MCU GCC Linker -&gt; Libraries</w:t>
      </w:r>
      <w:r>
        <w:t xml:space="preserve"> menüben a fentihez hasonlóan kell hozzáadni:</w:t>
      </w:r>
    </w:p>
    <w:p w14:paraId="7F9CC991" w14:textId="1CF879F0" w:rsidR="00BE19CE" w:rsidRDefault="00F25768" w:rsidP="00F25768">
      <w:pPr>
        <w:pStyle w:val="Listaszerbekezds"/>
        <w:numPr>
          <w:ilvl w:val="0"/>
          <w:numId w:val="28"/>
        </w:numPr>
      </w:pPr>
      <w:r>
        <w:t xml:space="preserve">Libraries: </w:t>
      </w:r>
      <w:r>
        <w:tab/>
      </w:r>
      <w:r>
        <w:tab/>
      </w:r>
      <w:r w:rsidRPr="00F25768">
        <w:rPr>
          <w:rFonts w:ascii="Consolas" w:hAnsi="Consolas"/>
          <w:color w:val="1F2328"/>
          <w:sz w:val="20"/>
          <w:szCs w:val="20"/>
        </w:rPr>
        <w:t>microros</w:t>
      </w:r>
    </w:p>
    <w:p w14:paraId="396334ED" w14:textId="2E387B03" w:rsidR="00F25768" w:rsidRDefault="00F25768" w:rsidP="00F25768">
      <w:pPr>
        <w:pStyle w:val="Listaszerbekezds"/>
        <w:numPr>
          <w:ilvl w:val="0"/>
          <w:numId w:val="28"/>
        </w:numPr>
      </w:pPr>
      <w:r>
        <w:t>Library serach path:</w:t>
      </w:r>
      <w:r>
        <w:tab/>
      </w:r>
      <w:r w:rsidRPr="00F25768">
        <w:rPr>
          <w:rFonts w:ascii="Consolas" w:hAnsi="Consolas"/>
          <w:color w:val="1F2328"/>
          <w:sz w:val="20"/>
          <w:szCs w:val="20"/>
        </w:rPr>
        <w:t>"${workspace_loc:/${ProjName}/</w:t>
      </w:r>
      <w:r w:rsidRPr="00F25768">
        <w:rPr>
          <w:rFonts w:ascii="Consolas" w:hAnsi="Consolas"/>
          <w:color w:val="1F2328"/>
          <w:sz w:val="20"/>
          <w:szCs w:val="20"/>
        </w:rPr>
        <w:br/>
      </w:r>
      <w:r w:rsidRPr="00F25768">
        <w:rPr>
          <w:rFonts w:ascii="Consolas" w:hAnsi="Consolas"/>
          <w:color w:val="1F2328"/>
          <w:sz w:val="20"/>
          <w:szCs w:val="20"/>
        </w:rPr>
        <w:t>micro_ros_stm32cubemx_utils/microros_static_library_ide/libmicroros}"</w:t>
      </w:r>
    </w:p>
    <w:p w14:paraId="2991955A" w14:textId="070DE77B" w:rsidR="00F25768" w:rsidRDefault="00F25768" w:rsidP="00F25768">
      <w:pPr>
        <w:pStyle w:val="Cmsor2"/>
      </w:pPr>
      <w:bookmarkStart w:id="18" w:name="_Toc137202517"/>
      <w:r>
        <w:t>Kommunikációhoz szükséges fileok</w:t>
      </w:r>
      <w:bookmarkEnd w:id="18"/>
    </w:p>
    <w:p w14:paraId="3B1D2CFB" w14:textId="33970E26" w:rsidR="00F25768" w:rsidRDefault="00F25768" w:rsidP="00F25768">
      <w:r>
        <w:t>A cloneolt könyvtárból az alábbiakat át kell másolni a projektfileok közé a kommunikáció működése érdekében:</w:t>
      </w:r>
    </w:p>
    <w:p w14:paraId="011277B8" w14:textId="6A39F882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extra_sources/microros_time.c</w:t>
      </w:r>
      <w:r>
        <w:rPr>
          <w:rFonts w:ascii="Consolas" w:hAnsi="Consolas"/>
          <w:color w:val="1F2328"/>
          <w:sz w:val="20"/>
          <w:szCs w:val="20"/>
        </w:rPr>
        <w:t>,</w:t>
      </w:r>
    </w:p>
    <w:p w14:paraId="319D0A88" w14:textId="4CFF923B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extra_sources/microros_allocators.</w:t>
      </w:r>
      <w:r>
        <w:rPr>
          <w:rFonts w:ascii="Consolas" w:hAnsi="Consolas"/>
          <w:color w:val="1F2328"/>
          <w:sz w:val="20"/>
          <w:szCs w:val="20"/>
        </w:rPr>
        <w:t>c,</w:t>
      </w:r>
    </w:p>
    <w:p w14:paraId="2CCE7768" w14:textId="0399B6B5" w:rsidR="00F25768" w:rsidRPr="00F25768" w:rsidRDefault="00F25768" w:rsidP="00F25768">
      <w:pPr>
        <w:pStyle w:val="Listaszerbekezds"/>
        <w:numPr>
          <w:ilvl w:val="0"/>
          <w:numId w:val="29"/>
        </w:numPr>
      </w:pPr>
      <w:r w:rsidRPr="00F25768">
        <w:rPr>
          <w:rFonts w:ascii="Consolas" w:hAnsi="Consolas"/>
          <w:color w:val="1F2328"/>
          <w:sz w:val="20"/>
          <w:szCs w:val="20"/>
        </w:rPr>
        <w:t>extra_sources/custom_memory_manager.c</w:t>
      </w:r>
      <w:r>
        <w:rPr>
          <w:rFonts w:ascii="Consolas" w:hAnsi="Consolas"/>
          <w:color w:val="1F2328"/>
          <w:sz w:val="20"/>
          <w:szCs w:val="20"/>
        </w:rPr>
        <w:t>,</w:t>
      </w:r>
    </w:p>
    <w:p w14:paraId="298B3317" w14:textId="72BD7B8E" w:rsidR="00F25768" w:rsidRDefault="00F25768" w:rsidP="00F25768">
      <w:pPr>
        <w:pStyle w:val="Listaszerbekezds"/>
        <w:numPr>
          <w:ilvl w:val="0"/>
          <w:numId w:val="29"/>
        </w:numPr>
      </w:pPr>
      <w:r>
        <w:t xml:space="preserve">Egy választott transport file az </w:t>
      </w:r>
      <w:r>
        <w:rPr>
          <w:rFonts w:ascii="Consolas" w:hAnsi="Consolas"/>
          <w:color w:val="1F2328"/>
          <w:sz w:val="20"/>
          <w:szCs w:val="20"/>
        </w:rPr>
        <w:t>extra_sources/microros_transports</w:t>
      </w:r>
      <w:r>
        <w:rPr>
          <w:rFonts w:ascii="Consolas" w:hAnsi="Consolas"/>
          <w:color w:val="1F2328"/>
          <w:sz w:val="20"/>
          <w:szCs w:val="20"/>
        </w:rPr>
        <w:t xml:space="preserve"> </w:t>
      </w:r>
      <w:r w:rsidRPr="00F25768">
        <w:t>mappából</w:t>
      </w:r>
      <w:r>
        <w:t>.</w:t>
      </w:r>
    </w:p>
    <w:p w14:paraId="6ABA27FB" w14:textId="55F716DF" w:rsidR="006D1BB1" w:rsidRDefault="006D1BB1" w:rsidP="006D1BB1">
      <w:pPr>
        <w:pStyle w:val="Cmsor2"/>
      </w:pPr>
      <w:bookmarkStart w:id="19" w:name="_Toc137202518"/>
      <w:r>
        <w:t>További feladatok</w:t>
      </w:r>
      <w:bookmarkEnd w:id="19"/>
    </w:p>
    <w:p w14:paraId="7524D265" w14:textId="2258C001" w:rsidR="006D1BB1" w:rsidRDefault="006D1BB1" w:rsidP="006D1BB1">
      <w:r>
        <w:t>A továbbiakban csak egy-két feladat maradt hátra. Az „.ioc” fájlban be kell állítanunk ahhoz a freeRTOS taskhoz, mely microROS kommunikációt intéz majd, 10 kB-nál nagyobb tárhelyet, ezt úgy tudjuk megtenni ha a Stack Size-hoz 3000-ret írunk hiszen a word típusban megadott szám így 12 kB-memóriát foglal majd a tasknak.</w:t>
      </w:r>
    </w:p>
    <w:p w14:paraId="301D78A1" w14:textId="77777777" w:rsidR="00495F05" w:rsidRDefault="006D1BB1" w:rsidP="00495F05">
      <w:r>
        <w:t xml:space="preserve">Továbbá szükséges beállítani a választott kommunikációs protokol beállításait is. Én USB-t választottam így az „.ioc” fájlban a </w:t>
      </w:r>
      <w:r w:rsidRPr="006D1BB1">
        <w:rPr>
          <w:rFonts w:ascii="Consolas" w:hAnsi="Consolas"/>
          <w:color w:val="1F2328"/>
          <w:sz w:val="20"/>
          <w:szCs w:val="20"/>
        </w:rPr>
        <w:t>Connectivity</w:t>
      </w:r>
      <w:r>
        <w:t xml:space="preserve"> fül alatt bekapcsoltam az USB kommunikációt, valamint a </w:t>
      </w:r>
      <w:r>
        <w:rPr>
          <w:rFonts w:ascii="Consolas" w:hAnsi="Consolas"/>
          <w:color w:val="1F2328"/>
          <w:sz w:val="20"/>
          <w:szCs w:val="20"/>
        </w:rPr>
        <w:t>Middleware -&gt; USB_DEVICE</w:t>
      </w:r>
      <w:r>
        <w:rPr>
          <w:rFonts w:ascii="Consolas" w:hAnsi="Consolas"/>
          <w:color w:val="1F2328"/>
          <w:sz w:val="20"/>
          <w:szCs w:val="20"/>
        </w:rPr>
        <w:t xml:space="preserve"> </w:t>
      </w:r>
      <w:r w:rsidRPr="00495F05">
        <w:t xml:space="preserve">fül alatt kiválasztottam </w:t>
      </w:r>
      <w:r w:rsidR="00495F05" w:rsidRPr="00495F05">
        <w:t xml:space="preserve">a </w:t>
      </w:r>
      <w:r w:rsidR="00495F05">
        <w:rPr>
          <w:rFonts w:ascii="Consolas" w:hAnsi="Consolas"/>
          <w:color w:val="1F2328"/>
          <w:sz w:val="20"/>
          <w:szCs w:val="20"/>
        </w:rPr>
        <w:t>Communication Device Class (Virtual Port Com)</w:t>
      </w:r>
      <w:r w:rsidR="00495F05">
        <w:t xml:space="preserve"> módot.</w:t>
      </w:r>
    </w:p>
    <w:p w14:paraId="5301A1B7" w14:textId="047F8A2F" w:rsidR="00F22B9F" w:rsidRDefault="00495F05" w:rsidP="00495F05">
      <w:r>
        <w:lastRenderedPageBreak/>
        <w:t xml:space="preserve">Ezekután már nem volt más dolgom csak összefésülni a saját main.c fájlomat a példának ajánlottal, mert én másik kommunikációs formát választottam.         </w:t>
      </w:r>
    </w:p>
    <w:p w14:paraId="64C437AB" w14:textId="32334E62" w:rsidR="00F22B9F" w:rsidRPr="00F22B9F" w:rsidRDefault="00F22B9F" w:rsidP="00F22B9F"/>
    <w:sectPr w:rsidR="00F22B9F" w:rsidRPr="00F22B9F" w:rsidSect="00C018C8">
      <w:headerReference w:type="even" r:id="rId17"/>
      <w:footerReference w:type="default" r:id="rId18"/>
      <w:type w:val="continuous"/>
      <w:pgSz w:w="11907" w:h="16840" w:code="9"/>
      <w:pgMar w:top="1418" w:right="1418" w:bottom="1418" w:left="1418" w:header="708" w:footer="708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932AB" w14:textId="77777777" w:rsidR="008216D4" w:rsidRDefault="008216D4">
      <w:r>
        <w:separator/>
      </w:r>
    </w:p>
  </w:endnote>
  <w:endnote w:type="continuationSeparator" w:id="0">
    <w:p w14:paraId="66A5C713" w14:textId="77777777" w:rsidR="008216D4" w:rsidRDefault="00821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2DCF7" w14:textId="77777777" w:rsidR="008216D4" w:rsidRDefault="008216D4">
      <w:r>
        <w:separator/>
      </w:r>
    </w:p>
  </w:footnote>
  <w:footnote w:type="continuationSeparator" w:id="0">
    <w:p w14:paraId="48A2C662" w14:textId="77777777" w:rsidR="008216D4" w:rsidRDefault="00821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7C11B2"/>
    <w:multiLevelType w:val="hybridMultilevel"/>
    <w:tmpl w:val="09CAD4B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A22903"/>
    <w:multiLevelType w:val="hybridMultilevel"/>
    <w:tmpl w:val="297E556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219950170">
    <w:abstractNumId w:val="10"/>
  </w:num>
  <w:num w:numId="2" w16cid:durableId="696585093">
    <w:abstractNumId w:val="27"/>
  </w:num>
  <w:num w:numId="3" w16cid:durableId="1243444029">
    <w:abstractNumId w:val="14"/>
  </w:num>
  <w:num w:numId="4" w16cid:durableId="1637907054">
    <w:abstractNumId w:val="20"/>
  </w:num>
  <w:num w:numId="5" w16cid:durableId="108551501">
    <w:abstractNumId w:val="22"/>
  </w:num>
  <w:num w:numId="6" w16cid:durableId="305208594">
    <w:abstractNumId w:val="23"/>
  </w:num>
  <w:num w:numId="7" w16cid:durableId="116073996">
    <w:abstractNumId w:val="17"/>
  </w:num>
  <w:num w:numId="8" w16cid:durableId="1411342558">
    <w:abstractNumId w:val="13"/>
  </w:num>
  <w:num w:numId="9" w16cid:durableId="1180972139">
    <w:abstractNumId w:val="18"/>
  </w:num>
  <w:num w:numId="10" w16cid:durableId="1502312547">
    <w:abstractNumId w:val="28"/>
  </w:num>
  <w:num w:numId="11" w16cid:durableId="560749145">
    <w:abstractNumId w:val="19"/>
  </w:num>
  <w:num w:numId="12" w16cid:durableId="1121146574">
    <w:abstractNumId w:val="26"/>
  </w:num>
  <w:num w:numId="13" w16cid:durableId="2132362320">
    <w:abstractNumId w:val="9"/>
  </w:num>
  <w:num w:numId="14" w16cid:durableId="1161192815">
    <w:abstractNumId w:val="7"/>
  </w:num>
  <w:num w:numId="15" w16cid:durableId="757093563">
    <w:abstractNumId w:val="6"/>
  </w:num>
  <w:num w:numId="16" w16cid:durableId="178667689">
    <w:abstractNumId w:val="5"/>
  </w:num>
  <w:num w:numId="17" w16cid:durableId="2080328120">
    <w:abstractNumId w:val="4"/>
  </w:num>
  <w:num w:numId="18" w16cid:durableId="1405444783">
    <w:abstractNumId w:val="8"/>
  </w:num>
  <w:num w:numId="19" w16cid:durableId="1677809186">
    <w:abstractNumId w:val="3"/>
  </w:num>
  <w:num w:numId="20" w16cid:durableId="819805159">
    <w:abstractNumId w:val="2"/>
  </w:num>
  <w:num w:numId="21" w16cid:durableId="1206679145">
    <w:abstractNumId w:val="1"/>
  </w:num>
  <w:num w:numId="22" w16cid:durableId="1073040203">
    <w:abstractNumId w:val="0"/>
  </w:num>
  <w:num w:numId="23" w16cid:durableId="940533009">
    <w:abstractNumId w:val="11"/>
  </w:num>
  <w:num w:numId="24" w16cid:durableId="165051166">
    <w:abstractNumId w:val="16"/>
  </w:num>
  <w:num w:numId="25" w16cid:durableId="1744259399">
    <w:abstractNumId w:val="12"/>
  </w:num>
  <w:num w:numId="26" w16cid:durableId="1325817376">
    <w:abstractNumId w:val="15"/>
  </w:num>
  <w:num w:numId="27" w16cid:durableId="1450005450">
    <w:abstractNumId w:val="25"/>
  </w:num>
  <w:num w:numId="28" w16cid:durableId="1775713802">
    <w:abstractNumId w:val="21"/>
  </w:num>
  <w:num w:numId="29" w16cid:durableId="1886483422">
    <w:abstractNumId w:val="24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170C3"/>
    <w:rsid w:val="0003623B"/>
    <w:rsid w:val="00053FD7"/>
    <w:rsid w:val="000A3B32"/>
    <w:rsid w:val="000A7483"/>
    <w:rsid w:val="000B4BA1"/>
    <w:rsid w:val="000B53E0"/>
    <w:rsid w:val="000F2D30"/>
    <w:rsid w:val="000F3EA7"/>
    <w:rsid w:val="000F4BAD"/>
    <w:rsid w:val="001522F2"/>
    <w:rsid w:val="00153800"/>
    <w:rsid w:val="00157C4A"/>
    <w:rsid w:val="00171054"/>
    <w:rsid w:val="001A57BC"/>
    <w:rsid w:val="001F0F8F"/>
    <w:rsid w:val="00203E00"/>
    <w:rsid w:val="002102C3"/>
    <w:rsid w:val="00225F65"/>
    <w:rsid w:val="00227347"/>
    <w:rsid w:val="00267677"/>
    <w:rsid w:val="002834B5"/>
    <w:rsid w:val="002841F9"/>
    <w:rsid w:val="002D0621"/>
    <w:rsid w:val="002D2C06"/>
    <w:rsid w:val="002D3031"/>
    <w:rsid w:val="002D6BCD"/>
    <w:rsid w:val="002D7DA9"/>
    <w:rsid w:val="002E1D2A"/>
    <w:rsid w:val="00302BB3"/>
    <w:rsid w:val="00305E08"/>
    <w:rsid w:val="00313013"/>
    <w:rsid w:val="00350AEC"/>
    <w:rsid w:val="0037381F"/>
    <w:rsid w:val="0039714B"/>
    <w:rsid w:val="003A4CDB"/>
    <w:rsid w:val="003B0230"/>
    <w:rsid w:val="003B77D0"/>
    <w:rsid w:val="003E2ECB"/>
    <w:rsid w:val="003E70B1"/>
    <w:rsid w:val="003E7231"/>
    <w:rsid w:val="003F5425"/>
    <w:rsid w:val="00410924"/>
    <w:rsid w:val="00414DD3"/>
    <w:rsid w:val="004160A9"/>
    <w:rsid w:val="00431B81"/>
    <w:rsid w:val="00463BC0"/>
    <w:rsid w:val="0048395A"/>
    <w:rsid w:val="004851C7"/>
    <w:rsid w:val="00485729"/>
    <w:rsid w:val="00485F1C"/>
    <w:rsid w:val="00491D1C"/>
    <w:rsid w:val="00495F05"/>
    <w:rsid w:val="004E19D4"/>
    <w:rsid w:val="00502632"/>
    <w:rsid w:val="00502A30"/>
    <w:rsid w:val="00526A1B"/>
    <w:rsid w:val="005334AD"/>
    <w:rsid w:val="005524FC"/>
    <w:rsid w:val="00570D18"/>
    <w:rsid w:val="00576495"/>
    <w:rsid w:val="0058660D"/>
    <w:rsid w:val="00591C7B"/>
    <w:rsid w:val="005A45E5"/>
    <w:rsid w:val="005A7546"/>
    <w:rsid w:val="005D3443"/>
    <w:rsid w:val="005E01E0"/>
    <w:rsid w:val="005E06AB"/>
    <w:rsid w:val="005F2575"/>
    <w:rsid w:val="006034C7"/>
    <w:rsid w:val="0062185B"/>
    <w:rsid w:val="00630A92"/>
    <w:rsid w:val="0063585C"/>
    <w:rsid w:val="00641018"/>
    <w:rsid w:val="006459E6"/>
    <w:rsid w:val="00650C7C"/>
    <w:rsid w:val="0066515B"/>
    <w:rsid w:val="00675281"/>
    <w:rsid w:val="00681E99"/>
    <w:rsid w:val="00692605"/>
    <w:rsid w:val="006A1B7F"/>
    <w:rsid w:val="006D0C0D"/>
    <w:rsid w:val="006D1BB1"/>
    <w:rsid w:val="006D338C"/>
    <w:rsid w:val="006E3115"/>
    <w:rsid w:val="006E4E19"/>
    <w:rsid w:val="006F512E"/>
    <w:rsid w:val="00700E3A"/>
    <w:rsid w:val="00730B3C"/>
    <w:rsid w:val="00756D62"/>
    <w:rsid w:val="007B5CF7"/>
    <w:rsid w:val="007F5941"/>
    <w:rsid w:val="00816BCB"/>
    <w:rsid w:val="008216D4"/>
    <w:rsid w:val="00843159"/>
    <w:rsid w:val="00854BDC"/>
    <w:rsid w:val="00877820"/>
    <w:rsid w:val="008A3762"/>
    <w:rsid w:val="008B72AA"/>
    <w:rsid w:val="008C5682"/>
    <w:rsid w:val="008D3B07"/>
    <w:rsid w:val="008E7228"/>
    <w:rsid w:val="0090541F"/>
    <w:rsid w:val="00905BA3"/>
    <w:rsid w:val="0092676B"/>
    <w:rsid w:val="00940CB1"/>
    <w:rsid w:val="0098532E"/>
    <w:rsid w:val="009B1AB8"/>
    <w:rsid w:val="009B2EED"/>
    <w:rsid w:val="009C1C93"/>
    <w:rsid w:val="009D2FD8"/>
    <w:rsid w:val="009E530B"/>
    <w:rsid w:val="00A34DC4"/>
    <w:rsid w:val="00A93C61"/>
    <w:rsid w:val="00A9757F"/>
    <w:rsid w:val="00AA00F4"/>
    <w:rsid w:val="00AB511F"/>
    <w:rsid w:val="00AE05C4"/>
    <w:rsid w:val="00AF23BA"/>
    <w:rsid w:val="00AF7188"/>
    <w:rsid w:val="00B13FD0"/>
    <w:rsid w:val="00B4104A"/>
    <w:rsid w:val="00B50CAA"/>
    <w:rsid w:val="00B96880"/>
    <w:rsid w:val="00BE19CE"/>
    <w:rsid w:val="00C00B3C"/>
    <w:rsid w:val="00C018C8"/>
    <w:rsid w:val="00C079D9"/>
    <w:rsid w:val="00C2686E"/>
    <w:rsid w:val="00C31260"/>
    <w:rsid w:val="00C53F92"/>
    <w:rsid w:val="00C73DEE"/>
    <w:rsid w:val="00C94815"/>
    <w:rsid w:val="00C97797"/>
    <w:rsid w:val="00CB01CF"/>
    <w:rsid w:val="00CC2118"/>
    <w:rsid w:val="00D07335"/>
    <w:rsid w:val="00D11F9F"/>
    <w:rsid w:val="00D1632F"/>
    <w:rsid w:val="00D22B3E"/>
    <w:rsid w:val="00D23050"/>
    <w:rsid w:val="00D23BFC"/>
    <w:rsid w:val="00D37EC8"/>
    <w:rsid w:val="00D429F2"/>
    <w:rsid w:val="00D53F5A"/>
    <w:rsid w:val="00D81927"/>
    <w:rsid w:val="00D82885"/>
    <w:rsid w:val="00D95E2C"/>
    <w:rsid w:val="00DC60B9"/>
    <w:rsid w:val="00DD6A58"/>
    <w:rsid w:val="00DD7194"/>
    <w:rsid w:val="00E03AC2"/>
    <w:rsid w:val="00E07EE4"/>
    <w:rsid w:val="00E20536"/>
    <w:rsid w:val="00E42F0D"/>
    <w:rsid w:val="00E614EE"/>
    <w:rsid w:val="00E8385C"/>
    <w:rsid w:val="00E86A0C"/>
    <w:rsid w:val="00EE1A1F"/>
    <w:rsid w:val="00EE2264"/>
    <w:rsid w:val="00F050F9"/>
    <w:rsid w:val="00F22B9F"/>
    <w:rsid w:val="00F25768"/>
    <w:rsid w:val="00F461CD"/>
    <w:rsid w:val="00FA3685"/>
    <w:rsid w:val="00FE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0170C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customStyle="1" w:styleId="Cmsor2Char">
    <w:name w:val="Címsor 2 Char"/>
    <w:basedOn w:val="Bekezdsalapbettpusa"/>
    <w:link w:val="Cmsor2"/>
    <w:rsid w:val="004E19D4"/>
    <w:rPr>
      <w:rFonts w:cs="Arial"/>
      <w:b/>
      <w:bCs/>
      <w:iCs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2126</TotalTime>
  <Pages>11</Pages>
  <Words>1512</Words>
  <Characters>10435</Characters>
  <Application>Microsoft Office Word</Application>
  <DocSecurity>0</DocSecurity>
  <Lines>86</Lines>
  <Paragraphs>23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11924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Komáromi Sándor</cp:lastModifiedBy>
  <cp:revision>16</cp:revision>
  <cp:lastPrinted>2002-07-08T12:51:00Z</cp:lastPrinted>
  <dcterms:created xsi:type="dcterms:W3CDTF">2023-06-07T22:01:00Z</dcterms:created>
  <dcterms:modified xsi:type="dcterms:W3CDTF">2023-06-09T09:28:00Z</dcterms:modified>
</cp:coreProperties>
</file>